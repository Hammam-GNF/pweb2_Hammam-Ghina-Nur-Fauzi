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F3AD2" w14:textId="77777777" w:rsidR="001A5429" w:rsidRPr="00614293" w:rsidRDefault="001A5429" w:rsidP="001E1E58"/>
    <w:tbl>
      <w:tblPr>
        <w:tblW w:w="0" w:type="auto"/>
        <w:tblLook w:val="0600" w:firstRow="0" w:lastRow="0" w:firstColumn="0" w:lastColumn="0" w:noHBand="1" w:noVBand="1"/>
      </w:tblPr>
      <w:tblGrid>
        <w:gridCol w:w="993"/>
        <w:gridCol w:w="447"/>
        <w:gridCol w:w="6840"/>
        <w:gridCol w:w="225"/>
        <w:gridCol w:w="845"/>
      </w:tblGrid>
      <w:tr w:rsidR="0092125E" w:rsidRPr="00614293" w14:paraId="73931674" w14:textId="77777777" w:rsidTr="0092125E">
        <w:tc>
          <w:tcPr>
            <w:tcW w:w="9350" w:type="dxa"/>
            <w:gridSpan w:val="5"/>
            <w:vAlign w:val="center"/>
          </w:tcPr>
          <w:p w14:paraId="7CC02D34" w14:textId="464989B8" w:rsidR="0092125E" w:rsidRPr="00964A11" w:rsidRDefault="00C209B4" w:rsidP="0092125E">
            <w:pPr>
              <w:pStyle w:val="Title"/>
              <w:rPr>
                <w:sz w:val="70"/>
                <w:szCs w:val="70"/>
              </w:rPr>
            </w:pPr>
            <w:sdt>
              <w:sdtPr>
                <w:rPr>
                  <w:sz w:val="70"/>
                  <w:szCs w:val="70"/>
                </w:rPr>
                <w:alias w:val="Title"/>
                <w:tag w:val=""/>
                <w:id w:val="2016188051"/>
                <w:placeholder>
                  <w:docPart w:val="E93B75C65FF544929DC191CB30D6DE1B"/>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64A11" w:rsidRPr="00964A11">
                  <w:rPr>
                    <w:sz w:val="70"/>
                    <w:szCs w:val="70"/>
                  </w:rPr>
                  <w:t>MANUAL BOOK</w:t>
                </w:r>
              </w:sdtContent>
            </w:sdt>
          </w:p>
        </w:tc>
      </w:tr>
      <w:tr w:rsidR="0092125E" w:rsidRPr="00614293" w14:paraId="3936EB19" w14:textId="77777777" w:rsidTr="0092125E">
        <w:trPr>
          <w:trHeight w:val="144"/>
        </w:trPr>
        <w:tc>
          <w:tcPr>
            <w:tcW w:w="1440" w:type="dxa"/>
            <w:gridSpan w:val="2"/>
            <w:shd w:val="clear" w:color="auto" w:fill="auto"/>
          </w:tcPr>
          <w:p w14:paraId="6CD15600" w14:textId="77777777" w:rsidR="0092125E" w:rsidRPr="00614293" w:rsidRDefault="0092125E" w:rsidP="0092125E">
            <w:pPr>
              <w:spacing w:before="0" w:after="0"/>
              <w:rPr>
                <w:sz w:val="10"/>
                <w:szCs w:val="10"/>
              </w:rPr>
            </w:pPr>
          </w:p>
        </w:tc>
        <w:tc>
          <w:tcPr>
            <w:tcW w:w="6840" w:type="dxa"/>
            <w:shd w:val="clear" w:color="auto" w:fill="F0CDA1" w:themeFill="accent1"/>
            <w:vAlign w:val="center"/>
          </w:tcPr>
          <w:p w14:paraId="35DD3390" w14:textId="77777777" w:rsidR="0092125E" w:rsidRPr="00614293" w:rsidRDefault="0092125E" w:rsidP="0092125E">
            <w:pPr>
              <w:spacing w:before="0" w:after="0"/>
              <w:rPr>
                <w:sz w:val="10"/>
                <w:szCs w:val="10"/>
              </w:rPr>
            </w:pPr>
          </w:p>
        </w:tc>
        <w:tc>
          <w:tcPr>
            <w:tcW w:w="1070" w:type="dxa"/>
            <w:gridSpan w:val="2"/>
            <w:shd w:val="clear" w:color="auto" w:fill="auto"/>
          </w:tcPr>
          <w:p w14:paraId="020FF501" w14:textId="77777777" w:rsidR="0092125E" w:rsidRPr="00614293" w:rsidRDefault="0092125E" w:rsidP="0092125E">
            <w:pPr>
              <w:spacing w:before="0" w:after="0"/>
              <w:rPr>
                <w:sz w:val="10"/>
                <w:szCs w:val="10"/>
              </w:rPr>
            </w:pPr>
          </w:p>
        </w:tc>
      </w:tr>
      <w:tr w:rsidR="0092125E" w:rsidRPr="00614293" w14:paraId="348FF3F6" w14:textId="77777777" w:rsidTr="0092125E">
        <w:tc>
          <w:tcPr>
            <w:tcW w:w="9350" w:type="dxa"/>
            <w:gridSpan w:val="5"/>
            <w:vAlign w:val="center"/>
          </w:tcPr>
          <w:p w14:paraId="0AE5FFB8" w14:textId="67BB5619" w:rsidR="0092125E" w:rsidRPr="00964A11" w:rsidRDefault="00C209B4" w:rsidP="006F35BA">
            <w:pPr>
              <w:pStyle w:val="Title"/>
              <w:rPr>
                <w:sz w:val="60"/>
                <w:szCs w:val="60"/>
              </w:rPr>
            </w:pPr>
            <w:sdt>
              <w:sdtPr>
                <w:rPr>
                  <w:sz w:val="60"/>
                  <w:szCs w:val="60"/>
                </w:rPr>
                <w:alias w:val="Title 2"/>
                <w:tag w:val=""/>
                <w:id w:val="-1692516626"/>
                <w:placeholder>
                  <w:docPart w:val="740D29564BB742A2A2AD2F6F1B5F6B8D"/>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964A11" w:rsidRPr="00964A11">
                  <w:rPr>
                    <w:sz w:val="60"/>
                    <w:szCs w:val="60"/>
                  </w:rPr>
                  <w:t>SISTEM INFORMASI PUSAT DATA INDUK</w:t>
                </w:r>
              </w:sdtContent>
            </w:sdt>
          </w:p>
        </w:tc>
      </w:tr>
      <w:tr w:rsidR="0092125E" w:rsidRPr="00614293" w14:paraId="21293F0B" w14:textId="77777777" w:rsidTr="00964A11">
        <w:trPr>
          <w:trHeight w:val="1368"/>
        </w:trPr>
        <w:tc>
          <w:tcPr>
            <w:tcW w:w="993" w:type="dxa"/>
          </w:tcPr>
          <w:p w14:paraId="118EEE1A" w14:textId="77777777" w:rsidR="0092125E" w:rsidRPr="00614293" w:rsidRDefault="0092125E" w:rsidP="001E1E58"/>
        </w:tc>
        <w:tc>
          <w:tcPr>
            <w:tcW w:w="7512" w:type="dxa"/>
            <w:gridSpan w:val="3"/>
            <w:shd w:val="clear" w:color="auto" w:fill="107082" w:themeFill="accent2"/>
            <w:vAlign w:val="center"/>
          </w:tcPr>
          <w:sdt>
            <w:sdtPr>
              <w:alias w:val="Subtitle"/>
              <w:tag w:val=""/>
              <w:id w:val="1073854703"/>
              <w:placeholder>
                <w:docPart w:val="6CD8D8E2DD964CF1822720EAE6B259B6"/>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335104BB" w14:textId="5180E80F" w:rsidR="0092125E" w:rsidRPr="00614293" w:rsidRDefault="009F72CF" w:rsidP="00964A11">
                <w:pPr>
                  <w:pStyle w:val="Subtitle"/>
                </w:pPr>
                <w:r>
                  <w:t>Hammam Ghina Nur Fauzi</w:t>
                </w:r>
              </w:p>
            </w:sdtContent>
          </w:sdt>
        </w:tc>
        <w:tc>
          <w:tcPr>
            <w:tcW w:w="845" w:type="dxa"/>
          </w:tcPr>
          <w:p w14:paraId="462F56FF" w14:textId="77777777" w:rsidR="0092125E" w:rsidRPr="00614293" w:rsidRDefault="0092125E" w:rsidP="001E1E58"/>
        </w:tc>
      </w:tr>
    </w:tbl>
    <w:p w14:paraId="46644AA2" w14:textId="77777777" w:rsidR="00066DE2" w:rsidRPr="00614293" w:rsidRDefault="001A5429" w:rsidP="0092125E">
      <w:r w:rsidRPr="00614293">
        <w:t xml:space="preserve"> </w:t>
      </w:r>
    </w:p>
    <w:p w14:paraId="10900731"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bookmarkStart w:id="0" w:name="_Toc18231627"/>
    <w:p w14:paraId="1E874492" w14:textId="77777777" w:rsidR="001E1E58" w:rsidRPr="00614293" w:rsidRDefault="00C209B4" w:rsidP="0003123C">
      <w:pPr>
        <w:pStyle w:val="Heading1"/>
      </w:pPr>
      <w:sdt>
        <w:sdtPr>
          <w:id w:val="1498622095"/>
          <w:placeholder>
            <w:docPart w:val="8869ABEE6AE64473B9F3474EBE878057"/>
          </w:placeholder>
          <w:temporary/>
          <w:showingPlcHdr/>
          <w15:appearance w15:val="hidden"/>
        </w:sdtPr>
        <w:sdtEndPr/>
        <w:sdtContent>
          <w:r w:rsidR="00347AF5" w:rsidRPr="00614293">
            <w:t>Introduction</w:t>
          </w:r>
        </w:sdtContent>
      </w:sdt>
      <w:bookmarkEnd w:id="0"/>
    </w:p>
    <w:p w14:paraId="1164A0B1" w14:textId="5652D0E8" w:rsidR="001E1E58" w:rsidRDefault="00C15472" w:rsidP="00C15472">
      <w:pPr>
        <w:ind w:firstLine="720"/>
        <w:jc w:val="both"/>
      </w:pPr>
      <w:r>
        <w:t>Pusat Data Induk adalah suatu sistem informasi yang dirancang untuk menyimpan dan mengelola data utama tentang guru dan siswa di suatu institusi pendidikan seperti sekolah menengah. Sistem ini bertujuan untuk menyediakan basis data terpusat yang mudah diakses dan dikelola pihak terkait, seperti pengelola sekolah, guru, dan pihak lain yang berkepentingan.</w:t>
      </w:r>
    </w:p>
    <w:p w14:paraId="422538D6" w14:textId="3FE08783" w:rsidR="00C15472" w:rsidRDefault="00C15472" w:rsidP="00C15472">
      <w:pPr>
        <w:jc w:val="both"/>
      </w:pPr>
      <w:proofErr w:type="gramStart"/>
      <w:r>
        <w:t>Tujuan :</w:t>
      </w:r>
      <w:proofErr w:type="gramEnd"/>
    </w:p>
    <w:p w14:paraId="23BB7007" w14:textId="0C486424" w:rsidR="00C15472" w:rsidRDefault="00C15472" w:rsidP="00C15472">
      <w:pPr>
        <w:jc w:val="both"/>
      </w:pPr>
      <w:r>
        <w:t>Sistem ini dibangun untuk mencatat, mengelola, dan menyajikan data penting tentang guru dan siswa di sekolah atau lembaga pendidikan. Data uang disimpan mencangkup informasi personal, akademik, absensi, dan catatan lainnya yang relevan.</w:t>
      </w:r>
    </w:p>
    <w:p w14:paraId="50368162" w14:textId="2968087D" w:rsidR="00C15472" w:rsidRDefault="00C15472" w:rsidP="00C15472">
      <w:pPr>
        <w:jc w:val="both"/>
      </w:pPr>
      <w:r>
        <w:t xml:space="preserve">Data </w:t>
      </w:r>
      <w:proofErr w:type="gramStart"/>
      <w:r>
        <w:t>Guru :</w:t>
      </w:r>
      <w:proofErr w:type="gramEnd"/>
    </w:p>
    <w:p w14:paraId="171A7ED3" w14:textId="712365F0" w:rsidR="00C15472" w:rsidRDefault="00C15472" w:rsidP="00C15472">
      <w:pPr>
        <w:jc w:val="both"/>
      </w:pPr>
      <w:r>
        <w:t>Sistem ini akan mencatat informasi tentang setiap guru, termasuk nama, NIP, jenis kelamin, dan tanggal lahir. Data ini memungkinkan pengelola sekolah untuk melacak dan mengelola sumber daya manusia dengan lebih efisien.</w:t>
      </w:r>
    </w:p>
    <w:p w14:paraId="760AA59D" w14:textId="18471266" w:rsidR="00C15472" w:rsidRDefault="00C15472" w:rsidP="00C15472">
      <w:pPr>
        <w:jc w:val="both"/>
      </w:pPr>
      <w:r>
        <w:t xml:space="preserve">Data </w:t>
      </w:r>
      <w:proofErr w:type="gramStart"/>
      <w:r>
        <w:t>siswa :</w:t>
      </w:r>
      <w:proofErr w:type="gramEnd"/>
    </w:p>
    <w:p w14:paraId="7999985C" w14:textId="2E05D920" w:rsidR="00C15472" w:rsidRDefault="00C15472" w:rsidP="00C15472">
      <w:pPr>
        <w:jc w:val="both"/>
      </w:pPr>
      <w:r>
        <w:t>Sistem ini akan menyimpan data tentang setiap siswa, termasuk nama, NIS, jenis kelamin, dan tanggal lahir. Data ini membantu guru dan pihak terkait dalam pemantauan dan pembinaan perkembangan siswa.</w:t>
      </w:r>
    </w:p>
    <w:p w14:paraId="31677299" w14:textId="0B87C524" w:rsidR="00C15472" w:rsidRDefault="00C15472" w:rsidP="00C15472">
      <w:pPr>
        <w:jc w:val="both"/>
      </w:pPr>
      <w:proofErr w:type="gramStart"/>
      <w:r>
        <w:t>Aksesibilitas :</w:t>
      </w:r>
      <w:proofErr w:type="gramEnd"/>
    </w:p>
    <w:p w14:paraId="72A2B0BF" w14:textId="39EB8318" w:rsidR="00C15472" w:rsidRDefault="00C15472" w:rsidP="00C15472">
      <w:pPr>
        <w:jc w:val="both"/>
      </w:pPr>
      <w:r>
        <w:t>Sistem ini harus mudah diakses oleh pihak yang berwenang, seperti guru, staf administrasi dan penanggungjawab. Penggunaan antarmuka yang intuitif akan memudahkan pengguna dalam mengelola dan mencari data.</w:t>
      </w:r>
    </w:p>
    <w:p w14:paraId="1B10FDCC" w14:textId="7C1CF1B6" w:rsidR="00C15472" w:rsidRPr="00614293" w:rsidRDefault="00C15472" w:rsidP="00C15472">
      <w:pPr>
        <w:jc w:val="both"/>
      </w:pPr>
      <w:r>
        <w:t>Dengan adanya Pusat Data Induk, pengelola sekolah dan pihak terkait dapat meningkatkan efisiensi operasional, meningkatkan kualitas pengajaran, serta memberikan layanan yang baik kepada siswa dan orangtua.</w:t>
      </w:r>
    </w:p>
    <w:p w14:paraId="59BDA2A7" w14:textId="363397E6" w:rsidR="003E78A7" w:rsidRPr="00614293" w:rsidRDefault="007C05E3" w:rsidP="00DD2991">
      <w:pPr>
        <w:pStyle w:val="Heading1"/>
      </w:pPr>
      <w:r>
        <w:lastRenderedPageBreak/>
        <w:t>operat</w:t>
      </w:r>
      <w:r w:rsidR="006C6C9D">
        <w:t>ion</w:t>
      </w:r>
      <w:r>
        <w:t xml:space="preserve"> system</w:t>
      </w:r>
    </w:p>
    <w:p w14:paraId="684F2E45" w14:textId="77777777" w:rsidR="00DD2991" w:rsidRDefault="00DD2991" w:rsidP="00C15472"/>
    <w:p w14:paraId="3BE6E2A7" w14:textId="77777777" w:rsidR="00C15472" w:rsidRDefault="007C05E3" w:rsidP="00A72497">
      <w:pPr>
        <w:pStyle w:val="ListParagraph"/>
        <w:numPr>
          <w:ilvl w:val="0"/>
          <w:numId w:val="39"/>
        </w:numPr>
        <w:ind w:left="567" w:hanging="283"/>
        <w:jc w:val="both"/>
      </w:pPr>
      <w:r>
        <w:t xml:space="preserve">Membuka aplikasi browser di laptop/PC (Firefox, Chrome, Edge, dll) </w:t>
      </w:r>
    </w:p>
    <w:p w14:paraId="6BC26F59" w14:textId="77777777" w:rsidR="007C05E3" w:rsidRDefault="007C05E3" w:rsidP="00A72497">
      <w:pPr>
        <w:pStyle w:val="ListParagraph"/>
        <w:numPr>
          <w:ilvl w:val="0"/>
          <w:numId w:val="39"/>
        </w:numPr>
        <w:ind w:left="567" w:hanging="283"/>
        <w:jc w:val="both"/>
      </w:pPr>
      <w:r>
        <w:t xml:space="preserve">Mengetikkan </w:t>
      </w:r>
      <w:hyperlink r:id="rId14" w:history="1">
        <w:r w:rsidRPr="00F1091A">
          <w:rPr>
            <w:rStyle w:val="Hyperlink"/>
          </w:rPr>
          <w:t>http://127.0.0.1:8000/</w:t>
        </w:r>
      </w:hyperlink>
      <w:r>
        <w:t xml:space="preserve"> pada bagian alamat URL atau bisa mengetikkan “php artisan serve” pada terminal di aplikasi Visual Studio Code yang sudah terpaut langsung dengan file tersebut di bagian terminal.</w:t>
      </w:r>
    </w:p>
    <w:p w14:paraId="55C492AF" w14:textId="77777777" w:rsidR="007C05E3" w:rsidRDefault="007C05E3" w:rsidP="00A72497">
      <w:pPr>
        <w:pStyle w:val="ListParagraph"/>
        <w:ind w:left="567"/>
        <w:jc w:val="both"/>
      </w:pPr>
      <w:r w:rsidRPr="007C05E3">
        <w:drawing>
          <wp:inline distT="0" distB="0" distL="0" distR="0" wp14:anchorId="77F7AFCC" wp14:editId="4F7A4741">
            <wp:extent cx="5810250" cy="360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360045"/>
                    </a:xfrm>
                    <a:prstGeom prst="rect">
                      <a:avLst/>
                    </a:prstGeom>
                  </pic:spPr>
                </pic:pic>
              </a:graphicData>
            </a:graphic>
          </wp:inline>
        </w:drawing>
      </w:r>
    </w:p>
    <w:p w14:paraId="1497F9B1" w14:textId="77777777" w:rsidR="007C05E3" w:rsidRDefault="007C05E3" w:rsidP="00A72497">
      <w:pPr>
        <w:pStyle w:val="ListParagraph"/>
        <w:ind w:left="567"/>
        <w:jc w:val="both"/>
      </w:pPr>
      <w:r>
        <w:t>atau</w:t>
      </w:r>
    </w:p>
    <w:p w14:paraId="619EBDDB" w14:textId="77777777" w:rsidR="007C05E3" w:rsidRDefault="007C05E3" w:rsidP="00A72497">
      <w:pPr>
        <w:pStyle w:val="ListParagraph"/>
        <w:ind w:left="567"/>
        <w:jc w:val="both"/>
      </w:pPr>
      <w:r w:rsidRPr="007C05E3">
        <w:drawing>
          <wp:inline distT="0" distB="0" distL="0" distR="0" wp14:anchorId="34663551" wp14:editId="50183FEA">
            <wp:extent cx="5458587" cy="924054"/>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8587" cy="924054"/>
                    </a:xfrm>
                    <a:prstGeom prst="rect">
                      <a:avLst/>
                    </a:prstGeom>
                  </pic:spPr>
                </pic:pic>
              </a:graphicData>
            </a:graphic>
          </wp:inline>
        </w:drawing>
      </w:r>
    </w:p>
    <w:p w14:paraId="08D67184" w14:textId="77777777" w:rsidR="007C05E3" w:rsidRDefault="007C05E3" w:rsidP="00A72497">
      <w:pPr>
        <w:pStyle w:val="ListParagraph"/>
        <w:numPr>
          <w:ilvl w:val="0"/>
          <w:numId w:val="39"/>
        </w:numPr>
        <w:ind w:left="567" w:hanging="283"/>
        <w:jc w:val="both"/>
      </w:pPr>
      <w:r>
        <w:t xml:space="preserve">Akan muncul tampilan login ke sistem, lalu memasukkan Username dan Password untuk masuk ke dalam </w:t>
      </w:r>
      <w:proofErr w:type="gramStart"/>
      <w:r>
        <w:t>sistem :</w:t>
      </w:r>
      <w:proofErr w:type="gramEnd"/>
    </w:p>
    <w:p w14:paraId="3F1EC163" w14:textId="77777777" w:rsidR="007C05E3" w:rsidRDefault="007C05E3" w:rsidP="00A72497">
      <w:pPr>
        <w:ind w:left="567"/>
        <w:jc w:val="both"/>
      </w:pPr>
      <w:r>
        <w:t xml:space="preserve">Administrator </w:t>
      </w:r>
    </w:p>
    <w:p w14:paraId="0CCD4B3E" w14:textId="77777777" w:rsidR="007C05E3" w:rsidRDefault="007C05E3" w:rsidP="00A72497">
      <w:pPr>
        <w:ind w:left="567"/>
      </w:pPr>
      <w:proofErr w:type="gramStart"/>
      <w:r>
        <w:t>Username :</w:t>
      </w:r>
      <w:proofErr w:type="gramEnd"/>
      <w:r>
        <w:t xml:space="preserve"> Pusinduk</w:t>
      </w:r>
      <w:r>
        <w:br/>
        <w:t>Password : Pusinduk</w:t>
      </w:r>
    </w:p>
    <w:p w14:paraId="79E952EC" w14:textId="77777777" w:rsidR="007C05E3" w:rsidRDefault="007C05E3" w:rsidP="00A72497">
      <w:pPr>
        <w:ind w:left="567"/>
      </w:pPr>
      <w:r>
        <w:t>Penanggungjawab</w:t>
      </w:r>
    </w:p>
    <w:p w14:paraId="74513117" w14:textId="77777777" w:rsidR="007C05E3" w:rsidRDefault="007C05E3" w:rsidP="00A72497">
      <w:pPr>
        <w:ind w:left="567"/>
      </w:pPr>
      <w:proofErr w:type="gramStart"/>
      <w:r>
        <w:t>Username :</w:t>
      </w:r>
      <w:proofErr w:type="gramEnd"/>
      <w:r>
        <w:t xml:space="preserve"> Yaine</w:t>
      </w:r>
      <w:r>
        <w:br/>
        <w:t>Password : Yaine</w:t>
      </w:r>
    </w:p>
    <w:p w14:paraId="3DDBA3DE" w14:textId="77777777" w:rsidR="007C05E3" w:rsidRDefault="007C05E3" w:rsidP="00A72497">
      <w:pPr>
        <w:ind w:left="567" w:hanging="283"/>
        <w:jc w:val="center"/>
      </w:pPr>
      <w:r w:rsidRPr="007C05E3">
        <w:drawing>
          <wp:inline distT="0" distB="0" distL="0" distR="0" wp14:anchorId="65D31C50" wp14:editId="68930018">
            <wp:extent cx="2695575" cy="23806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19" t="7278" r="5620" b="10033"/>
                    <a:stretch/>
                  </pic:blipFill>
                  <pic:spPr bwMode="auto">
                    <a:xfrm>
                      <a:off x="0" y="0"/>
                      <a:ext cx="2696516" cy="2381446"/>
                    </a:xfrm>
                    <a:prstGeom prst="rect">
                      <a:avLst/>
                    </a:prstGeom>
                    <a:ln>
                      <a:noFill/>
                    </a:ln>
                    <a:extLst>
                      <a:ext uri="{53640926-AAD7-44D8-BBD7-CCE9431645EC}">
                        <a14:shadowObscured xmlns:a14="http://schemas.microsoft.com/office/drawing/2010/main"/>
                      </a:ext>
                    </a:extLst>
                  </pic:spPr>
                </pic:pic>
              </a:graphicData>
            </a:graphic>
          </wp:inline>
        </w:drawing>
      </w:r>
    </w:p>
    <w:p w14:paraId="109754C2" w14:textId="77777777" w:rsidR="007C05E3" w:rsidRDefault="007C05E3" w:rsidP="00A72497">
      <w:pPr>
        <w:ind w:left="567" w:hanging="283"/>
        <w:jc w:val="center"/>
      </w:pPr>
      <w:r>
        <w:t>atau</w:t>
      </w:r>
    </w:p>
    <w:p w14:paraId="1AF5621E" w14:textId="05767798" w:rsidR="007C05E3" w:rsidRDefault="007C05E3" w:rsidP="00A72497">
      <w:pPr>
        <w:ind w:left="567" w:hanging="283"/>
        <w:jc w:val="center"/>
      </w:pPr>
      <w:r w:rsidRPr="007C05E3">
        <w:lastRenderedPageBreak/>
        <w:drawing>
          <wp:inline distT="0" distB="0" distL="0" distR="0" wp14:anchorId="2A62E85A" wp14:editId="2C879182">
            <wp:extent cx="2338332" cy="2379600"/>
            <wp:effectExtent l="0" t="0" r="50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51" t="6087" r="7147" b="3951"/>
                    <a:stretch/>
                  </pic:blipFill>
                  <pic:spPr bwMode="auto">
                    <a:xfrm>
                      <a:off x="0" y="0"/>
                      <a:ext cx="2338332" cy="2379600"/>
                    </a:xfrm>
                    <a:prstGeom prst="rect">
                      <a:avLst/>
                    </a:prstGeom>
                    <a:ln>
                      <a:noFill/>
                    </a:ln>
                    <a:extLst>
                      <a:ext uri="{53640926-AAD7-44D8-BBD7-CCE9431645EC}">
                        <a14:shadowObscured xmlns:a14="http://schemas.microsoft.com/office/drawing/2010/main"/>
                      </a:ext>
                    </a:extLst>
                  </pic:spPr>
                </pic:pic>
              </a:graphicData>
            </a:graphic>
          </wp:inline>
        </w:drawing>
      </w:r>
    </w:p>
    <w:p w14:paraId="6D700C22" w14:textId="77777777" w:rsidR="007C05E3" w:rsidRDefault="007C05E3" w:rsidP="00A72497">
      <w:pPr>
        <w:ind w:left="567" w:hanging="283"/>
        <w:jc w:val="center"/>
      </w:pPr>
    </w:p>
    <w:p w14:paraId="3E728320" w14:textId="21DCE4B6" w:rsidR="007C05E3" w:rsidRDefault="007C05E3" w:rsidP="00A72497">
      <w:pPr>
        <w:pStyle w:val="ListParagraph"/>
        <w:numPr>
          <w:ilvl w:val="0"/>
          <w:numId w:val="39"/>
        </w:numPr>
        <w:ind w:left="567" w:hanging="283"/>
      </w:pPr>
      <w:r>
        <w:t xml:space="preserve">Berikut tampilan dashboard </w:t>
      </w:r>
    </w:p>
    <w:p w14:paraId="323ECC2C" w14:textId="60E8D919" w:rsidR="00373F9D" w:rsidRDefault="00373F9D" w:rsidP="00A72497">
      <w:pPr>
        <w:pStyle w:val="ListParagraph"/>
        <w:ind w:left="567"/>
      </w:pPr>
      <w:r>
        <w:t>Administrator</w:t>
      </w:r>
    </w:p>
    <w:p w14:paraId="591B3049" w14:textId="54626CCA" w:rsidR="007C05E3" w:rsidRDefault="007C05E3" w:rsidP="00A72497">
      <w:pPr>
        <w:ind w:left="567"/>
      </w:pPr>
      <w:r w:rsidRPr="007C05E3">
        <w:drawing>
          <wp:inline distT="0" distB="0" distL="0" distR="0" wp14:anchorId="0EA5FE86" wp14:editId="783214FF">
            <wp:extent cx="6400800" cy="3041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041015"/>
                    </a:xfrm>
                    <a:prstGeom prst="rect">
                      <a:avLst/>
                    </a:prstGeom>
                  </pic:spPr>
                </pic:pic>
              </a:graphicData>
            </a:graphic>
          </wp:inline>
        </w:drawing>
      </w:r>
    </w:p>
    <w:p w14:paraId="5EF4632A" w14:textId="608D1DAB" w:rsidR="00A72497" w:rsidRDefault="00A72497" w:rsidP="00A72497">
      <w:pPr>
        <w:ind w:left="567"/>
      </w:pPr>
    </w:p>
    <w:p w14:paraId="20B81A0A" w14:textId="51CBC135" w:rsidR="00A72497" w:rsidRDefault="00A72497" w:rsidP="00A72497">
      <w:pPr>
        <w:ind w:left="567"/>
      </w:pPr>
    </w:p>
    <w:p w14:paraId="10BFE45A" w14:textId="2CA7F8DC" w:rsidR="00A72497" w:rsidRDefault="00A72497" w:rsidP="00A72497">
      <w:pPr>
        <w:ind w:left="567"/>
      </w:pPr>
    </w:p>
    <w:p w14:paraId="4302D12F" w14:textId="5E1FD9EE" w:rsidR="00A72497" w:rsidRDefault="00A72497" w:rsidP="00A72497">
      <w:pPr>
        <w:ind w:left="567"/>
      </w:pPr>
    </w:p>
    <w:p w14:paraId="06F861D8" w14:textId="01CE61E8" w:rsidR="00A72497" w:rsidRDefault="00A72497" w:rsidP="00A72497">
      <w:pPr>
        <w:ind w:left="567"/>
      </w:pPr>
    </w:p>
    <w:p w14:paraId="658EAADD" w14:textId="77777777" w:rsidR="00A72497" w:rsidRDefault="00A72497" w:rsidP="00A72497">
      <w:pPr>
        <w:ind w:left="567"/>
      </w:pPr>
    </w:p>
    <w:p w14:paraId="50807DDB" w14:textId="4831F985" w:rsidR="00373F9D" w:rsidRDefault="00373F9D" w:rsidP="00A72497">
      <w:pPr>
        <w:ind w:left="567"/>
      </w:pPr>
      <w:r>
        <w:lastRenderedPageBreak/>
        <w:t>Penanggungjawab</w:t>
      </w:r>
    </w:p>
    <w:p w14:paraId="403E3A62" w14:textId="71FB2941" w:rsidR="00373F9D" w:rsidRDefault="00FD0741" w:rsidP="00A72497">
      <w:pPr>
        <w:ind w:left="567"/>
      </w:pPr>
      <w:r w:rsidRPr="00FD0741">
        <w:drawing>
          <wp:inline distT="0" distB="0" distL="0" distR="0" wp14:anchorId="4B6A866B" wp14:editId="2466797B">
            <wp:extent cx="6400800" cy="3041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041015"/>
                    </a:xfrm>
                    <a:prstGeom prst="rect">
                      <a:avLst/>
                    </a:prstGeom>
                  </pic:spPr>
                </pic:pic>
              </a:graphicData>
            </a:graphic>
          </wp:inline>
        </w:drawing>
      </w:r>
    </w:p>
    <w:p w14:paraId="3283CB54" w14:textId="77777777" w:rsidR="007C05E3" w:rsidRDefault="007C05E3" w:rsidP="00A72497">
      <w:pPr>
        <w:ind w:left="567" w:hanging="283"/>
      </w:pPr>
    </w:p>
    <w:p w14:paraId="71512F0E" w14:textId="0A4F1EF5" w:rsidR="00373F9D" w:rsidRDefault="00373F9D" w:rsidP="00A72497">
      <w:pPr>
        <w:pStyle w:val="ListParagraph"/>
        <w:numPr>
          <w:ilvl w:val="0"/>
          <w:numId w:val="39"/>
        </w:numPr>
        <w:ind w:left="567" w:hanging="283"/>
        <w:jc w:val="both"/>
      </w:pPr>
      <w:r>
        <w:t xml:space="preserve">Untuk melihat data guru, bisa dilakukan dengan memilih menu “Daftar Guru” pada bagian </w:t>
      </w:r>
      <w:r>
        <w:rPr>
          <w:i/>
          <w:iCs/>
        </w:rPr>
        <w:t>sidebar</w:t>
      </w:r>
      <w:r>
        <w:t>, maka akan muncul tampilan sebagai berikut.</w:t>
      </w:r>
    </w:p>
    <w:p w14:paraId="1863441F" w14:textId="64C7231F" w:rsidR="00FD0741" w:rsidRDefault="00FD0741" w:rsidP="00A72497">
      <w:pPr>
        <w:pStyle w:val="ListParagraph"/>
        <w:ind w:left="567" w:hanging="283"/>
      </w:pPr>
    </w:p>
    <w:p w14:paraId="469B46CF" w14:textId="074EC75E" w:rsidR="00FD0741" w:rsidRDefault="00FD0741" w:rsidP="00A72497">
      <w:pPr>
        <w:pStyle w:val="ListParagraph"/>
        <w:ind w:left="567"/>
      </w:pPr>
      <w:r>
        <w:t>Administrator</w:t>
      </w:r>
    </w:p>
    <w:p w14:paraId="3925E622" w14:textId="77777777" w:rsidR="00373F9D" w:rsidRDefault="00373F9D" w:rsidP="00A72497">
      <w:pPr>
        <w:ind w:left="567"/>
      </w:pPr>
      <w:r w:rsidRPr="00373F9D">
        <w:drawing>
          <wp:inline distT="0" distB="0" distL="0" distR="0" wp14:anchorId="4F2D8C5E" wp14:editId="773D6EE5">
            <wp:extent cx="6400800" cy="3027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27045"/>
                    </a:xfrm>
                    <a:prstGeom prst="rect">
                      <a:avLst/>
                    </a:prstGeom>
                  </pic:spPr>
                </pic:pic>
              </a:graphicData>
            </a:graphic>
          </wp:inline>
        </w:drawing>
      </w:r>
    </w:p>
    <w:p w14:paraId="4DD31B70" w14:textId="77777777" w:rsidR="00373F9D" w:rsidRDefault="00373F9D" w:rsidP="00A72497">
      <w:pPr>
        <w:ind w:left="567" w:hanging="283"/>
      </w:pPr>
    </w:p>
    <w:p w14:paraId="746B0F3A" w14:textId="74431C30" w:rsidR="00373F9D" w:rsidRDefault="00373F9D" w:rsidP="00A72497">
      <w:pPr>
        <w:ind w:left="567"/>
      </w:pPr>
      <w:r>
        <w:lastRenderedPageBreak/>
        <w:t>Penanggungjawab</w:t>
      </w:r>
    </w:p>
    <w:p w14:paraId="4D9D62BC" w14:textId="6AABB3D2" w:rsidR="00FD0741" w:rsidRDefault="00FD0741" w:rsidP="00A72497">
      <w:pPr>
        <w:ind w:left="567"/>
      </w:pPr>
      <w:r w:rsidRPr="00FD0741">
        <w:drawing>
          <wp:inline distT="0" distB="0" distL="0" distR="0" wp14:anchorId="581E7B25" wp14:editId="54D54B2A">
            <wp:extent cx="6400800" cy="3041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041015"/>
                    </a:xfrm>
                    <a:prstGeom prst="rect">
                      <a:avLst/>
                    </a:prstGeom>
                  </pic:spPr>
                </pic:pic>
              </a:graphicData>
            </a:graphic>
          </wp:inline>
        </w:drawing>
      </w:r>
    </w:p>
    <w:p w14:paraId="077F7D4A" w14:textId="30650C72" w:rsidR="00373F9D" w:rsidRDefault="00373F9D" w:rsidP="00A72497">
      <w:pPr>
        <w:pStyle w:val="ListParagraph"/>
        <w:numPr>
          <w:ilvl w:val="0"/>
          <w:numId w:val="39"/>
        </w:numPr>
        <w:ind w:left="567" w:hanging="283"/>
        <w:jc w:val="both"/>
      </w:pPr>
      <w:r>
        <w:t xml:space="preserve">Didalam </w:t>
      </w:r>
      <w:r w:rsidR="00FD0741">
        <w:t xml:space="preserve">administrator </w:t>
      </w:r>
      <w:r>
        <w:t>menu daftar guru, dapat menambahkan data guru dengan klik tombol tambah data</w:t>
      </w:r>
    </w:p>
    <w:p w14:paraId="0FD83CB5" w14:textId="5EFA22C6" w:rsidR="00373F9D" w:rsidRDefault="00373F9D" w:rsidP="00A72497">
      <w:pPr>
        <w:pStyle w:val="ListParagraph"/>
        <w:ind w:left="567"/>
      </w:pPr>
      <w:r>
        <w:rPr>
          <w:noProof/>
        </w:rPr>
        <mc:AlternateContent>
          <mc:Choice Requires="wps">
            <w:drawing>
              <wp:anchor distT="0" distB="0" distL="114300" distR="114300" simplePos="0" relativeHeight="251659264" behindDoc="0" locked="0" layoutInCell="1" allowOverlap="1" wp14:anchorId="44530268" wp14:editId="1CDDFF4A">
                <wp:simplePos x="0" y="0"/>
                <wp:positionH relativeFrom="column">
                  <wp:posOffset>1805115</wp:posOffset>
                </wp:positionH>
                <wp:positionV relativeFrom="paragraph">
                  <wp:posOffset>720090</wp:posOffset>
                </wp:positionV>
                <wp:extent cx="748145" cy="237506"/>
                <wp:effectExtent l="0" t="0" r="13970" b="10160"/>
                <wp:wrapNone/>
                <wp:docPr id="13" name="Oval 13"/>
                <wp:cNvGraphicFramePr/>
                <a:graphic xmlns:a="http://schemas.openxmlformats.org/drawingml/2006/main">
                  <a:graphicData uri="http://schemas.microsoft.com/office/word/2010/wordprocessingShape">
                    <wps:wsp>
                      <wps:cNvSpPr/>
                      <wps:spPr>
                        <a:xfrm>
                          <a:off x="0" y="0"/>
                          <a:ext cx="748145" cy="2375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0DD88" id="Oval 13" o:spid="_x0000_s1026" style="position:absolute;margin-left:142.15pt;margin-top:56.7pt;width:58.9pt;height:1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" filled="f" strokecolor="red" strokeweight="1pt">
                <v:stroke joinstyle="miter"/>
              </v:oval>
            </w:pict>
          </mc:Fallback>
        </mc:AlternateContent>
      </w:r>
      <w:r w:rsidRPr="00373F9D">
        <w:drawing>
          <wp:inline distT="0" distB="0" distL="0" distR="0" wp14:anchorId="66DC1A92" wp14:editId="0A417EBF">
            <wp:extent cx="6400800" cy="3027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27045"/>
                    </a:xfrm>
                    <a:prstGeom prst="rect">
                      <a:avLst/>
                    </a:prstGeom>
                  </pic:spPr>
                </pic:pic>
              </a:graphicData>
            </a:graphic>
          </wp:inline>
        </w:drawing>
      </w:r>
    </w:p>
    <w:p w14:paraId="3D14F31A" w14:textId="67BEF8DF" w:rsidR="00A72497" w:rsidRDefault="00A72497" w:rsidP="00A72497">
      <w:pPr>
        <w:pStyle w:val="ListParagraph"/>
        <w:ind w:left="567"/>
      </w:pPr>
    </w:p>
    <w:p w14:paraId="245E6758" w14:textId="54AF56C3" w:rsidR="00A72497" w:rsidRDefault="00A72497" w:rsidP="00A72497">
      <w:pPr>
        <w:pStyle w:val="ListParagraph"/>
        <w:ind w:left="567"/>
      </w:pPr>
    </w:p>
    <w:p w14:paraId="65A04EBB" w14:textId="51F9383F" w:rsidR="00A72497" w:rsidRDefault="00A72497" w:rsidP="00A72497">
      <w:pPr>
        <w:pStyle w:val="ListParagraph"/>
        <w:ind w:left="567"/>
      </w:pPr>
    </w:p>
    <w:p w14:paraId="60EF9A55" w14:textId="630099BA" w:rsidR="00A72497" w:rsidRDefault="00A72497" w:rsidP="00A72497">
      <w:pPr>
        <w:pStyle w:val="ListParagraph"/>
        <w:ind w:left="567"/>
      </w:pPr>
    </w:p>
    <w:p w14:paraId="29164F29" w14:textId="57E7A286" w:rsidR="00A72497" w:rsidRDefault="00A72497" w:rsidP="00A72497">
      <w:pPr>
        <w:pStyle w:val="ListParagraph"/>
        <w:ind w:left="567"/>
      </w:pPr>
    </w:p>
    <w:p w14:paraId="6C52C538" w14:textId="77777777" w:rsidR="00A72497" w:rsidRDefault="00A72497" w:rsidP="00A72497">
      <w:pPr>
        <w:pStyle w:val="ListParagraph"/>
        <w:ind w:left="567"/>
      </w:pPr>
    </w:p>
    <w:p w14:paraId="1DBC8F4B" w14:textId="77777777" w:rsidR="00373F9D" w:rsidRDefault="00373F9D" w:rsidP="00A72497">
      <w:pPr>
        <w:pStyle w:val="ListParagraph"/>
        <w:numPr>
          <w:ilvl w:val="0"/>
          <w:numId w:val="39"/>
        </w:numPr>
        <w:ind w:left="567" w:hanging="283"/>
      </w:pPr>
      <w:r>
        <w:lastRenderedPageBreak/>
        <w:t>Lalu bisa mengisikan data sesuai form tersebut</w:t>
      </w:r>
    </w:p>
    <w:p w14:paraId="1EBDFA63" w14:textId="77777777" w:rsidR="00373F9D" w:rsidRDefault="00373F9D" w:rsidP="00A72497">
      <w:pPr>
        <w:pStyle w:val="ListParagraph"/>
        <w:ind w:left="567"/>
      </w:pPr>
      <w:r w:rsidRPr="00373F9D">
        <w:drawing>
          <wp:inline distT="0" distB="0" distL="0" distR="0" wp14:anchorId="44FCED39" wp14:editId="5D348252">
            <wp:extent cx="6400800"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038475"/>
                    </a:xfrm>
                    <a:prstGeom prst="rect">
                      <a:avLst/>
                    </a:prstGeom>
                  </pic:spPr>
                </pic:pic>
              </a:graphicData>
            </a:graphic>
          </wp:inline>
        </w:drawing>
      </w:r>
    </w:p>
    <w:p w14:paraId="105C022C" w14:textId="46528BD3" w:rsidR="00373F9D" w:rsidRDefault="00373F9D" w:rsidP="00A72497">
      <w:pPr>
        <w:pStyle w:val="ListParagraph"/>
        <w:ind w:left="567" w:hanging="283"/>
      </w:pPr>
    </w:p>
    <w:p w14:paraId="2527FB0D" w14:textId="495F0A9D" w:rsidR="00020800" w:rsidRDefault="00373F9D" w:rsidP="00A72497">
      <w:pPr>
        <w:pStyle w:val="ListParagraph"/>
        <w:numPr>
          <w:ilvl w:val="0"/>
          <w:numId w:val="39"/>
        </w:numPr>
        <w:ind w:left="567" w:hanging="283"/>
        <w:jc w:val="both"/>
      </w:pPr>
      <w:r>
        <w:t>Setelah mengisi data guru</w:t>
      </w:r>
      <w:r w:rsidR="00020800">
        <w:t xml:space="preserve"> dengan lengkap selanjutnya pilih</w:t>
      </w:r>
      <w:r w:rsidR="00A72497">
        <w:t xml:space="preserve"> </w:t>
      </w:r>
      <w:r w:rsidR="00020800">
        <w:t>“</w:t>
      </w:r>
      <w:proofErr w:type="gramStart"/>
      <w:r w:rsidR="00020800">
        <w:t>Tambah”  untuk</w:t>
      </w:r>
      <w:proofErr w:type="gramEnd"/>
      <w:r w:rsidR="00020800">
        <w:t xml:space="preserve"> menyimpan data yang baru diisikan dan akan langsung diarahkan ke tampilan semua data guru. Berikut tampilan data guru, terdapat satu tambahan data guru yang berhasil disimpan.</w:t>
      </w:r>
    </w:p>
    <w:p w14:paraId="62607D50" w14:textId="77777777" w:rsidR="00020800" w:rsidRDefault="00020800" w:rsidP="00A72497">
      <w:pPr>
        <w:ind w:left="567"/>
      </w:pPr>
      <w:r w:rsidRPr="00020800">
        <w:drawing>
          <wp:inline distT="0" distB="0" distL="0" distR="0" wp14:anchorId="29A86AE9" wp14:editId="4AD4F992">
            <wp:extent cx="6400800" cy="303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036570"/>
                    </a:xfrm>
                    <a:prstGeom prst="rect">
                      <a:avLst/>
                    </a:prstGeom>
                  </pic:spPr>
                </pic:pic>
              </a:graphicData>
            </a:graphic>
          </wp:inline>
        </w:drawing>
      </w:r>
    </w:p>
    <w:p w14:paraId="2D2770C3" w14:textId="77777777" w:rsidR="002700D8" w:rsidRDefault="00020800" w:rsidP="002700D8">
      <w:pPr>
        <w:pStyle w:val="ListParagraph"/>
        <w:numPr>
          <w:ilvl w:val="0"/>
          <w:numId w:val="39"/>
        </w:numPr>
        <w:ind w:left="567" w:hanging="283"/>
        <w:jc w:val="both"/>
      </w:pPr>
      <w:r>
        <w:t xml:space="preserve">Sama halnya dengan menu daftar siswa yang terdapat di </w:t>
      </w:r>
      <w:r>
        <w:rPr>
          <w:i/>
          <w:iCs/>
        </w:rPr>
        <w:t>sidebar</w:t>
      </w:r>
      <w:r w:rsidR="00FD0741">
        <w:t>, kita dapat menambah data siswa seperti kita menambah data guru.</w:t>
      </w:r>
    </w:p>
    <w:p w14:paraId="523FA040" w14:textId="77777777" w:rsidR="002700D8" w:rsidRDefault="002700D8" w:rsidP="002700D8">
      <w:pPr>
        <w:jc w:val="both"/>
      </w:pPr>
    </w:p>
    <w:p w14:paraId="37E3450F" w14:textId="77777777" w:rsidR="002700D8" w:rsidRDefault="002700D8" w:rsidP="002700D8">
      <w:pPr>
        <w:jc w:val="both"/>
      </w:pPr>
    </w:p>
    <w:p w14:paraId="17736470" w14:textId="2A697E67" w:rsidR="002700D8" w:rsidRDefault="008909FF" w:rsidP="00D474D6">
      <w:pPr>
        <w:pStyle w:val="ListParagraph"/>
        <w:numPr>
          <w:ilvl w:val="0"/>
          <w:numId w:val="39"/>
        </w:numPr>
        <w:ind w:hanging="436"/>
        <w:jc w:val="both"/>
      </w:pPr>
      <w:r>
        <w:rPr>
          <w:noProof/>
        </w:rPr>
        <mc:AlternateContent>
          <mc:Choice Requires="wps">
            <w:drawing>
              <wp:anchor distT="0" distB="0" distL="114300" distR="114300" simplePos="0" relativeHeight="251660288" behindDoc="0" locked="0" layoutInCell="1" allowOverlap="1" wp14:anchorId="7206BB3B" wp14:editId="56B9F7E8">
                <wp:simplePos x="0" y="0"/>
                <wp:positionH relativeFrom="column">
                  <wp:posOffset>5299809</wp:posOffset>
                </wp:positionH>
                <wp:positionV relativeFrom="paragraph">
                  <wp:posOffset>206243</wp:posOffset>
                </wp:positionV>
                <wp:extent cx="1555668" cy="1235034"/>
                <wp:effectExtent l="0" t="0" r="26035" b="22860"/>
                <wp:wrapNone/>
                <wp:docPr id="19" name="Oval 19"/>
                <wp:cNvGraphicFramePr/>
                <a:graphic xmlns:a="http://schemas.openxmlformats.org/drawingml/2006/main">
                  <a:graphicData uri="http://schemas.microsoft.com/office/word/2010/wordprocessingShape">
                    <wps:wsp>
                      <wps:cNvSpPr/>
                      <wps:spPr>
                        <a:xfrm>
                          <a:off x="0" y="0"/>
                          <a:ext cx="1555668" cy="12350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BDFE15" id="Oval 19" o:spid="_x0000_s1026" style="position:absolute;margin-left:417.3pt;margin-top:16.25pt;width:122.5pt;height:9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" filled="f" strokecolor="red" strokeweight="1pt">
                <v:stroke joinstyle="miter"/>
              </v:oval>
            </w:pict>
          </mc:Fallback>
        </mc:AlternateContent>
      </w:r>
      <w:r>
        <w:t xml:space="preserve">Jika ingin </w:t>
      </w:r>
      <w:r>
        <w:rPr>
          <w:i/>
          <w:iCs/>
        </w:rPr>
        <w:t>logout</w:t>
      </w:r>
      <w:r>
        <w:t xml:space="preserve">, pada bagian </w:t>
      </w:r>
      <w:r>
        <w:rPr>
          <w:i/>
          <w:iCs/>
        </w:rPr>
        <w:t>navbar</w:t>
      </w:r>
      <w:r>
        <w:t xml:space="preserve"> klik logo avatar untuk menemukan opsi logout</w:t>
      </w:r>
    </w:p>
    <w:p w14:paraId="4DEA14B9" w14:textId="43D05569" w:rsidR="008909FF" w:rsidRPr="00614293" w:rsidRDefault="008909FF" w:rsidP="00D474D6">
      <w:pPr>
        <w:ind w:left="567"/>
        <w:jc w:val="both"/>
        <w:sectPr w:rsidR="008909FF" w:rsidRPr="00614293" w:rsidSect="0092125E">
          <w:headerReference w:type="default" r:id="rId25"/>
          <w:footerReference w:type="default" r:id="rId26"/>
          <w:pgSz w:w="12240" w:h="15840" w:code="1"/>
          <w:pgMar w:top="2160" w:right="1080" w:bottom="720" w:left="1080" w:header="648" w:footer="432" w:gutter="0"/>
          <w:cols w:space="708"/>
          <w:docGrid w:linePitch="360"/>
        </w:sectPr>
      </w:pPr>
      <w:r w:rsidRPr="008909FF">
        <w:drawing>
          <wp:inline distT="0" distB="0" distL="0" distR="0" wp14:anchorId="1CBB835A" wp14:editId="57C8DF0E">
            <wp:extent cx="6400800" cy="3041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041015"/>
                    </a:xfrm>
                    <a:prstGeom prst="rect">
                      <a:avLst/>
                    </a:prstGeom>
                  </pic:spPr>
                </pic:pic>
              </a:graphicData>
            </a:graphic>
          </wp:inline>
        </w:drawing>
      </w:r>
    </w:p>
    <w:p w14:paraId="75F58901" w14:textId="7CF45190" w:rsidR="00DD2991" w:rsidRPr="00DD2991" w:rsidRDefault="00DD2991" w:rsidP="00DD2991">
      <w:pPr>
        <w:spacing w:before="0" w:after="160" w:line="259" w:lineRule="auto"/>
        <w:sectPr w:rsidR="00DD2991" w:rsidRPr="00DD2991" w:rsidSect="00385D4D">
          <w:footerReference w:type="default" r:id="rId28"/>
          <w:pgSz w:w="15840" w:h="12240" w:orient="landscape" w:code="1"/>
          <w:pgMar w:top="2016" w:right="1080" w:bottom="720" w:left="1080" w:header="648" w:footer="432" w:gutter="0"/>
          <w:cols w:space="708"/>
          <w:docGrid w:linePitch="360"/>
        </w:sectPr>
      </w:pPr>
    </w:p>
    <w:p w14:paraId="16D86CA9" w14:textId="18E2F725" w:rsidR="00BD0C60" w:rsidRPr="00614293" w:rsidRDefault="00BD0C60" w:rsidP="00DD2991">
      <w:pPr>
        <w:pStyle w:val="Heading1"/>
      </w:pPr>
    </w:p>
    <w:sectPr w:rsidR="00BD0C60" w:rsidRPr="00614293" w:rsidSect="00495909">
      <w:footerReference w:type="default" r:id="rId29"/>
      <w:footerReference w:type="first" r:id="rId30"/>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D41E5" w14:textId="77777777" w:rsidR="00C209B4" w:rsidRDefault="00C209B4" w:rsidP="005A20E2">
      <w:pPr>
        <w:spacing w:after="0"/>
      </w:pPr>
      <w:r>
        <w:separator/>
      </w:r>
    </w:p>
    <w:p w14:paraId="2EE5AD22" w14:textId="77777777" w:rsidR="00C209B4" w:rsidRDefault="00C209B4"/>
    <w:p w14:paraId="3C2FBB02" w14:textId="77777777" w:rsidR="00C209B4" w:rsidRDefault="00C209B4" w:rsidP="009B4773"/>
    <w:p w14:paraId="0E2612CC" w14:textId="77777777" w:rsidR="00C209B4" w:rsidRDefault="00C209B4" w:rsidP="00513832"/>
  </w:endnote>
  <w:endnote w:type="continuationSeparator" w:id="0">
    <w:p w14:paraId="0BA93AC5" w14:textId="77777777" w:rsidR="00C209B4" w:rsidRDefault="00C209B4" w:rsidP="005A20E2">
      <w:pPr>
        <w:spacing w:after="0"/>
      </w:pPr>
      <w:r>
        <w:continuationSeparator/>
      </w:r>
    </w:p>
    <w:p w14:paraId="764057ED" w14:textId="77777777" w:rsidR="00C209B4" w:rsidRDefault="00C209B4"/>
    <w:p w14:paraId="1D7A206D" w14:textId="77777777" w:rsidR="00C209B4" w:rsidRDefault="00C209B4" w:rsidP="009B4773"/>
    <w:p w14:paraId="713ABCDA" w14:textId="77777777" w:rsidR="00C209B4" w:rsidRDefault="00C209B4"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3E3D8ECC" w14:textId="77777777" w:rsidR="00810DF6" w:rsidRDefault="00810DF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C9BDD" w14:textId="77777777" w:rsidR="00DD2991" w:rsidRPr="00E404DF" w:rsidRDefault="00DD2991"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8E5C4" w14:textId="77777777" w:rsidR="00DD2991" w:rsidRPr="00F8411A" w:rsidRDefault="00DD2991"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2666B"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7FE6371E" w14:textId="77777777" w:rsidR="00810DF6" w:rsidRDefault="00810DF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3DDD85CA" w14:textId="77777777" w:rsidR="00810DF6" w:rsidRDefault="00C209B4"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05D46" w14:textId="77777777" w:rsidR="00C209B4" w:rsidRDefault="00C209B4" w:rsidP="005A20E2">
      <w:pPr>
        <w:spacing w:after="0"/>
      </w:pPr>
      <w:r>
        <w:separator/>
      </w:r>
    </w:p>
    <w:p w14:paraId="51772031" w14:textId="77777777" w:rsidR="00C209B4" w:rsidRDefault="00C209B4"/>
    <w:p w14:paraId="621AE8DE" w14:textId="77777777" w:rsidR="00C209B4" w:rsidRDefault="00C209B4" w:rsidP="009B4773"/>
    <w:p w14:paraId="3D646A29" w14:textId="77777777" w:rsidR="00C209B4" w:rsidRDefault="00C209B4" w:rsidP="00513832"/>
  </w:footnote>
  <w:footnote w:type="continuationSeparator" w:id="0">
    <w:p w14:paraId="2D1092AA" w14:textId="77777777" w:rsidR="00C209B4" w:rsidRDefault="00C209B4" w:rsidP="005A20E2">
      <w:pPr>
        <w:spacing w:after="0"/>
      </w:pPr>
      <w:r>
        <w:continuationSeparator/>
      </w:r>
    </w:p>
    <w:p w14:paraId="6FD73DF9" w14:textId="77777777" w:rsidR="00C209B4" w:rsidRDefault="00C209B4"/>
    <w:p w14:paraId="2F717ED5" w14:textId="77777777" w:rsidR="00C209B4" w:rsidRDefault="00C209B4" w:rsidP="009B4773"/>
    <w:p w14:paraId="301B7125" w14:textId="77777777" w:rsidR="00C209B4" w:rsidRDefault="00C209B4"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4B70" w14:textId="77777777" w:rsidR="00810DF6" w:rsidRDefault="00810DF6"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5F1A37C7" wp14:editId="0BDAC16F">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19EDE4" w14:textId="77777777" w:rsidR="00810DF6" w:rsidRDefault="00810D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AD4" w14:textId="77777777" w:rsidR="00810DF6" w:rsidRDefault="00810DF6">
    <w:r>
      <w:rPr>
        <w:noProof/>
      </w:rPr>
      <w:drawing>
        <wp:anchor distT="0" distB="0" distL="114300" distR="114300" simplePos="0" relativeHeight="251675648" behindDoc="1" locked="0" layoutInCell="1" allowOverlap="1" wp14:anchorId="623B87A1" wp14:editId="20CF1032">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4694" w14:textId="77777777" w:rsidR="00DD2991" w:rsidRPr="00EB47F9" w:rsidRDefault="00DD2991"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79E3918D" w14:textId="77777777" w:rsidR="00DD2991" w:rsidRPr="00EB47F9" w:rsidRDefault="00DD2991" w:rsidP="00EB47F9">
    <w:pPr>
      <w:pStyle w:val="Header2"/>
    </w:pPr>
    <w:r>
      <w:rPr>
        <w:noProof/>
      </w:rPr>
      <mc:AlternateContent>
        <mc:Choice Requires="wps">
          <w:drawing>
            <wp:anchor distT="45720" distB="45720" distL="114300" distR="114300" simplePos="0" relativeHeight="251677696" behindDoc="1" locked="0" layoutInCell="1" allowOverlap="1" wp14:anchorId="5BFE253C" wp14:editId="3FE7493C">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6795DBD4" w14:textId="77777777" w:rsidR="00DD2991" w:rsidRDefault="00DD2991"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5BFE253C"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" fillcolor="#f0cda1" stroked="f">
              <v:fill opacity="32896f"/>
              <v:textbox inset="20mm,8mm">
                <w:txbxContent>
                  <w:p w14:paraId="6795DBD4" w14:textId="77777777" w:rsidR="00DD2991" w:rsidRDefault="00DD2991"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CB3D1C"/>
    <w:multiLevelType w:val="hybridMultilevel"/>
    <w:tmpl w:val="F0B86E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18"/>
  </w:num>
  <w:num w:numId="4">
    <w:abstractNumId w:val="26"/>
  </w:num>
  <w:num w:numId="5">
    <w:abstractNumId w:val="14"/>
  </w:num>
  <w:num w:numId="6">
    <w:abstractNumId w:val="8"/>
  </w:num>
  <w:num w:numId="7">
    <w:abstractNumId w:val="35"/>
  </w:num>
  <w:num w:numId="8">
    <w:abstractNumId w:val="13"/>
  </w:num>
  <w:num w:numId="9">
    <w:abstractNumId w:val="37"/>
  </w:num>
  <w:num w:numId="10">
    <w:abstractNumId w:val="32"/>
  </w:num>
  <w:num w:numId="11">
    <w:abstractNumId w:val="4"/>
  </w:num>
  <w:num w:numId="12">
    <w:abstractNumId w:val="11"/>
  </w:num>
  <w:num w:numId="13">
    <w:abstractNumId w:val="17"/>
  </w:num>
  <w:num w:numId="14">
    <w:abstractNumId w:val="25"/>
  </w:num>
  <w:num w:numId="15">
    <w:abstractNumId w:val="21"/>
  </w:num>
  <w:num w:numId="16">
    <w:abstractNumId w:val="7"/>
  </w:num>
  <w:num w:numId="17">
    <w:abstractNumId w:val="27"/>
  </w:num>
  <w:num w:numId="18">
    <w:abstractNumId w:val="38"/>
  </w:num>
  <w:num w:numId="19">
    <w:abstractNumId w:val="10"/>
  </w:num>
  <w:num w:numId="20">
    <w:abstractNumId w:val="30"/>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3"/>
  </w:num>
  <w:num w:numId="28">
    <w:abstractNumId w:val="15"/>
  </w:num>
  <w:num w:numId="29">
    <w:abstractNumId w:val="6"/>
  </w:num>
  <w:num w:numId="30">
    <w:abstractNumId w:val="19"/>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A11"/>
    <w:rsid w:val="0000092E"/>
    <w:rsid w:val="00012A83"/>
    <w:rsid w:val="00017C3C"/>
    <w:rsid w:val="00020800"/>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206719"/>
    <w:rsid w:val="00212B1B"/>
    <w:rsid w:val="00240312"/>
    <w:rsid w:val="00247B17"/>
    <w:rsid w:val="00252E4A"/>
    <w:rsid w:val="002642A8"/>
    <w:rsid w:val="002700D8"/>
    <w:rsid w:val="002A137B"/>
    <w:rsid w:val="0031130D"/>
    <w:rsid w:val="00314A6F"/>
    <w:rsid w:val="00334394"/>
    <w:rsid w:val="00347AF5"/>
    <w:rsid w:val="00360F98"/>
    <w:rsid w:val="00362478"/>
    <w:rsid w:val="00373F9D"/>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13832"/>
    <w:rsid w:val="00526C37"/>
    <w:rsid w:val="00533047"/>
    <w:rsid w:val="00577B45"/>
    <w:rsid w:val="00582502"/>
    <w:rsid w:val="005919AF"/>
    <w:rsid w:val="005A20E2"/>
    <w:rsid w:val="005B5B61"/>
    <w:rsid w:val="005B6A1A"/>
    <w:rsid w:val="005C65DE"/>
    <w:rsid w:val="005D2146"/>
    <w:rsid w:val="005F6388"/>
    <w:rsid w:val="00614293"/>
    <w:rsid w:val="006329E1"/>
    <w:rsid w:val="00633E73"/>
    <w:rsid w:val="00655308"/>
    <w:rsid w:val="00664450"/>
    <w:rsid w:val="006936EB"/>
    <w:rsid w:val="006B2383"/>
    <w:rsid w:val="006C6C9D"/>
    <w:rsid w:val="006D0144"/>
    <w:rsid w:val="006D12AE"/>
    <w:rsid w:val="006E3FC8"/>
    <w:rsid w:val="006E523A"/>
    <w:rsid w:val="006F35BA"/>
    <w:rsid w:val="00707756"/>
    <w:rsid w:val="007157EF"/>
    <w:rsid w:val="00730BAF"/>
    <w:rsid w:val="0073670F"/>
    <w:rsid w:val="00740FCE"/>
    <w:rsid w:val="00753E67"/>
    <w:rsid w:val="007B17C4"/>
    <w:rsid w:val="007B1F5A"/>
    <w:rsid w:val="007B3AB6"/>
    <w:rsid w:val="007B5AFF"/>
    <w:rsid w:val="007C05E3"/>
    <w:rsid w:val="007C136F"/>
    <w:rsid w:val="007C5AF4"/>
    <w:rsid w:val="007D5767"/>
    <w:rsid w:val="007F793B"/>
    <w:rsid w:val="00810DF6"/>
    <w:rsid w:val="00813EC8"/>
    <w:rsid w:val="00817F8C"/>
    <w:rsid w:val="0083428B"/>
    <w:rsid w:val="00876F99"/>
    <w:rsid w:val="00877A44"/>
    <w:rsid w:val="008820B3"/>
    <w:rsid w:val="00886169"/>
    <w:rsid w:val="008909FF"/>
    <w:rsid w:val="008965F6"/>
    <w:rsid w:val="008A2B5E"/>
    <w:rsid w:val="008D3386"/>
    <w:rsid w:val="008D3518"/>
    <w:rsid w:val="008F704C"/>
    <w:rsid w:val="0090206C"/>
    <w:rsid w:val="00902998"/>
    <w:rsid w:val="00912C1B"/>
    <w:rsid w:val="0092125E"/>
    <w:rsid w:val="00924319"/>
    <w:rsid w:val="00952A7A"/>
    <w:rsid w:val="00964A11"/>
    <w:rsid w:val="00974BF8"/>
    <w:rsid w:val="009A3B33"/>
    <w:rsid w:val="009A45A0"/>
    <w:rsid w:val="009B35B5"/>
    <w:rsid w:val="009B4773"/>
    <w:rsid w:val="009C018F"/>
    <w:rsid w:val="009D2556"/>
    <w:rsid w:val="009E55E1"/>
    <w:rsid w:val="009F72CF"/>
    <w:rsid w:val="00A44EEF"/>
    <w:rsid w:val="00A630FD"/>
    <w:rsid w:val="00A72497"/>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65981"/>
    <w:rsid w:val="00B7636D"/>
    <w:rsid w:val="00B80CF1"/>
    <w:rsid w:val="00BA2A38"/>
    <w:rsid w:val="00BA31C4"/>
    <w:rsid w:val="00BA3E51"/>
    <w:rsid w:val="00BB02E6"/>
    <w:rsid w:val="00BD0C60"/>
    <w:rsid w:val="00C15472"/>
    <w:rsid w:val="00C17BCF"/>
    <w:rsid w:val="00C209B4"/>
    <w:rsid w:val="00C3246A"/>
    <w:rsid w:val="00C65564"/>
    <w:rsid w:val="00CA61D8"/>
    <w:rsid w:val="00CD1D98"/>
    <w:rsid w:val="00CF1267"/>
    <w:rsid w:val="00D13200"/>
    <w:rsid w:val="00D26769"/>
    <w:rsid w:val="00D27AF8"/>
    <w:rsid w:val="00D474D6"/>
    <w:rsid w:val="00D6543F"/>
    <w:rsid w:val="00D74E0C"/>
    <w:rsid w:val="00D86A0A"/>
    <w:rsid w:val="00D94688"/>
    <w:rsid w:val="00DB5A2E"/>
    <w:rsid w:val="00DC0528"/>
    <w:rsid w:val="00DC1104"/>
    <w:rsid w:val="00DC3A45"/>
    <w:rsid w:val="00DC7466"/>
    <w:rsid w:val="00DC7E1C"/>
    <w:rsid w:val="00DD2991"/>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3A40"/>
    <w:rsid w:val="00F60840"/>
    <w:rsid w:val="00F75B86"/>
    <w:rsid w:val="00F77933"/>
    <w:rsid w:val="00F8411A"/>
    <w:rsid w:val="00FA0D95"/>
    <w:rsid w:val="00FC1405"/>
    <w:rsid w:val="00FD0741"/>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AFC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character" w:styleId="UnresolvedMention">
    <w:name w:val="Unresolved Mention"/>
    <w:basedOn w:val="DefaultParagraphFont"/>
    <w:uiPriority w:val="99"/>
    <w:semiHidden/>
    <w:unhideWhenUsed/>
    <w:rsid w:val="007C0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5.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3B75C65FF544929DC191CB30D6DE1B"/>
        <w:category>
          <w:name w:val="General"/>
          <w:gallery w:val="placeholder"/>
        </w:category>
        <w:types>
          <w:type w:val="bbPlcHdr"/>
        </w:types>
        <w:behaviors>
          <w:behavior w:val="content"/>
        </w:behaviors>
        <w:guid w:val="{CAE48857-3DA7-4524-8D11-24AFEDF21A2C}"/>
      </w:docPartPr>
      <w:docPartBody>
        <w:p w:rsidR="00506ACE" w:rsidRDefault="008406DD">
          <w:pPr>
            <w:pStyle w:val="E93B75C65FF544929DC191CB30D6DE1B"/>
          </w:pPr>
          <w:r w:rsidRPr="00614293">
            <w:t>HOME BASED</w:t>
          </w:r>
        </w:p>
      </w:docPartBody>
    </w:docPart>
    <w:docPart>
      <w:docPartPr>
        <w:name w:val="740D29564BB742A2A2AD2F6F1B5F6B8D"/>
        <w:category>
          <w:name w:val="General"/>
          <w:gallery w:val="placeholder"/>
        </w:category>
        <w:types>
          <w:type w:val="bbPlcHdr"/>
        </w:types>
        <w:behaviors>
          <w:behavior w:val="content"/>
        </w:behaviors>
        <w:guid w:val="{D9092474-5893-4274-BE69-772269695866}"/>
      </w:docPartPr>
      <w:docPartBody>
        <w:p w:rsidR="00506ACE" w:rsidRDefault="008406DD">
          <w:pPr>
            <w:pStyle w:val="740D29564BB742A2A2AD2F6F1B5F6B8D"/>
          </w:pPr>
          <w:r w:rsidRPr="00614293">
            <w:rPr>
              <w:rStyle w:val="TitleChar"/>
              <w:b w:val="0"/>
            </w:rPr>
            <w:t>PROFESSIONAL SERVICES</w:t>
          </w:r>
        </w:p>
      </w:docPartBody>
    </w:docPart>
    <w:docPart>
      <w:docPartPr>
        <w:name w:val="6CD8D8E2DD964CF1822720EAE6B259B6"/>
        <w:category>
          <w:name w:val="General"/>
          <w:gallery w:val="placeholder"/>
        </w:category>
        <w:types>
          <w:type w:val="bbPlcHdr"/>
        </w:types>
        <w:behaviors>
          <w:behavior w:val="content"/>
        </w:behaviors>
        <w:guid w:val="{CE44384D-EEF5-4AC2-BCDF-4EAD63545306}"/>
      </w:docPartPr>
      <w:docPartBody>
        <w:p w:rsidR="00506ACE" w:rsidRDefault="008406DD">
          <w:pPr>
            <w:pStyle w:val="6CD8D8E2DD964CF1822720EAE6B259B6"/>
          </w:pPr>
          <w:r w:rsidRPr="00614293">
            <w:t>Business Plan</w:t>
          </w:r>
        </w:p>
      </w:docPartBody>
    </w:docPart>
    <w:docPart>
      <w:docPartPr>
        <w:name w:val="8869ABEE6AE64473B9F3474EBE878057"/>
        <w:category>
          <w:name w:val="General"/>
          <w:gallery w:val="placeholder"/>
        </w:category>
        <w:types>
          <w:type w:val="bbPlcHdr"/>
        </w:types>
        <w:behaviors>
          <w:behavior w:val="content"/>
        </w:behaviors>
        <w:guid w:val="{9E4D01C7-7960-469C-9E63-9418014F574A}"/>
      </w:docPartPr>
      <w:docPartBody>
        <w:p w:rsidR="00506ACE" w:rsidRDefault="008406DD">
          <w:pPr>
            <w:pStyle w:val="8869ABEE6AE64473B9F3474EBE878057"/>
          </w:pPr>
          <w:r w:rsidRPr="00614293">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A9A"/>
    <w:rsid w:val="00506ACE"/>
    <w:rsid w:val="00787A9A"/>
    <w:rsid w:val="007F05CA"/>
    <w:rsid w:val="008406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3B75C65FF544929DC191CB30D6DE1B">
    <w:name w:val="E93B75C65FF544929DC191CB30D6DE1B"/>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lang w:val="en-US" w:eastAsia="en-US"/>
    </w:rPr>
  </w:style>
  <w:style w:type="paragraph" w:customStyle="1" w:styleId="740D29564BB742A2A2AD2F6F1B5F6B8D">
    <w:name w:val="740D29564BB742A2A2AD2F6F1B5F6B8D"/>
  </w:style>
  <w:style w:type="paragraph" w:customStyle="1" w:styleId="6CD8D8E2DD964CF1822720EAE6B259B6">
    <w:name w:val="6CD8D8E2DD964CF1822720EAE6B259B6"/>
  </w:style>
  <w:style w:type="paragraph" w:customStyle="1" w:styleId="8869ABEE6AE64473B9F3474EBE878057">
    <w:name w:val="8869ABEE6AE64473B9F3474EBE878057"/>
  </w:style>
  <w:style w:type="paragraph" w:customStyle="1" w:styleId="7845F266ED304C749FA37D717121A73D">
    <w:name w:val="7845F266ED304C749FA37D717121A73D"/>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lang w:val="en-US" w:eastAsia="en-US"/>
    </w:rPr>
  </w:style>
  <w:style w:type="paragraph" w:customStyle="1" w:styleId="C80CD9B493C14F0FB86F9216C3136606">
    <w:name w:val="C80CD9B493C14F0FB86F9216C3136606"/>
  </w:style>
  <w:style w:type="paragraph" w:customStyle="1" w:styleId="7900DA88826D4B3CADCD85B20FE2DD45">
    <w:name w:val="7900DA88826D4B3CADCD85B20FE2DD45"/>
  </w:style>
  <w:style w:type="paragraph" w:customStyle="1" w:styleId="DEAE1B902E2B4C5A98C5B78AE71397C7">
    <w:name w:val="DEAE1B902E2B4C5A98C5B78AE71397C7"/>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lang w:val="en-US" w:eastAsia="en-US"/>
    </w:rPr>
  </w:style>
  <w:style w:type="paragraph" w:customStyle="1" w:styleId="2B52AE903A474F50B54889FC5079316B">
    <w:name w:val="2B52AE903A474F50B54889FC5079316B"/>
  </w:style>
  <w:style w:type="paragraph" w:customStyle="1" w:styleId="A920A779BBD2482EB685E509390BAEC2">
    <w:name w:val="A920A779BBD2482EB685E509390BAEC2"/>
  </w:style>
  <w:style w:type="character" w:customStyle="1" w:styleId="Bold">
    <w:name w:val="Bold"/>
    <w:uiPriority w:val="1"/>
    <w:qFormat/>
    <w:rsid w:val="00787A9A"/>
    <w:rPr>
      <w:b/>
      <w:bCs/>
    </w:rPr>
  </w:style>
  <w:style w:type="paragraph" w:customStyle="1" w:styleId="70241670A7F54055BB4BB5DBEA2B6693">
    <w:name w:val="70241670A7F54055BB4BB5DBEA2B6693"/>
  </w:style>
  <w:style w:type="paragraph" w:customStyle="1" w:styleId="FDD80234E5854C439E9DA572D50E4772">
    <w:name w:val="FDD80234E5854C439E9DA572D50E4772"/>
  </w:style>
  <w:style w:type="paragraph" w:customStyle="1" w:styleId="3707AEAB03B54D83B059444E63496DDF">
    <w:name w:val="3707AEAB03B54D83B059444E63496DDF"/>
  </w:style>
  <w:style w:type="paragraph" w:customStyle="1" w:styleId="5F2EDD39CE724232A5AB5C8B34C69F0A">
    <w:name w:val="5F2EDD39CE724232A5AB5C8B34C69F0A"/>
  </w:style>
  <w:style w:type="paragraph" w:customStyle="1" w:styleId="EE631E5BE02B488DACEDF4B2216E6CDD">
    <w:name w:val="EE631E5BE02B488DACEDF4B2216E6CDD"/>
  </w:style>
  <w:style w:type="paragraph" w:customStyle="1" w:styleId="0DA9CE7D776548D88ED8953F2A9736BF">
    <w:name w:val="0DA9CE7D776548D88ED8953F2A9736BF"/>
  </w:style>
  <w:style w:type="paragraph" w:customStyle="1" w:styleId="CCE9B3BBFA904E2986475C328B1DD9FB">
    <w:name w:val="CCE9B3BBFA904E2986475C328B1DD9FB"/>
  </w:style>
  <w:style w:type="paragraph" w:customStyle="1" w:styleId="8496091104E1420885A27EB3D9E629F2">
    <w:name w:val="8496091104E1420885A27EB3D9E629F2"/>
  </w:style>
  <w:style w:type="paragraph" w:customStyle="1" w:styleId="60B0E26B456E4DE49AC54E9DD47BF91F">
    <w:name w:val="60B0E26B456E4DE49AC54E9DD47BF91F"/>
  </w:style>
  <w:style w:type="paragraph" w:customStyle="1" w:styleId="E7440767498448B0954ACA6F2D5553F5">
    <w:name w:val="E7440767498448B0954ACA6F2D5553F5"/>
  </w:style>
  <w:style w:type="paragraph" w:customStyle="1" w:styleId="80A5EB65AC6C4478A92A961D5C0B5ECD">
    <w:name w:val="80A5EB65AC6C4478A92A961D5C0B5ECD"/>
  </w:style>
  <w:style w:type="paragraph" w:customStyle="1" w:styleId="77A6F22C1EED4920A55AB75E2A1AD7DB">
    <w:name w:val="77A6F22C1EED4920A55AB75E2A1AD7DB"/>
  </w:style>
  <w:style w:type="paragraph" w:customStyle="1" w:styleId="EBF3A00E10A942A3B97500130E91E29A">
    <w:name w:val="EBF3A00E10A942A3B97500130E91E29A"/>
  </w:style>
  <w:style w:type="paragraph" w:customStyle="1" w:styleId="932276D82F6C4E88A044DDFB1A9F8596">
    <w:name w:val="932276D82F6C4E88A044DDFB1A9F8596"/>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17578C5E-42BD-4E7B-B3CB-02699B742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10</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MANUAL BOOK</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BOOK</dc:title>
  <dc:subject>SISTEM INFORMASI PUSAT DATA INDUK</dc:subject>
  <dc:creator/>
  <cp:keywords/>
  <dc:description/>
  <cp:lastModifiedBy/>
  <cp:revision>1</cp:revision>
  <dcterms:created xsi:type="dcterms:W3CDTF">2023-07-23T13:17:00Z</dcterms:created>
  <dcterms:modified xsi:type="dcterms:W3CDTF">2023-07-24T04:39:00Z</dcterms:modified>
  <cp:contentStatus>Hammam Ghina Nur Fauzi</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